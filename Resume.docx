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25D" w:rsidRDefault="000F6A52">
      <w:pPr>
        <w:pStyle w:val="Section"/>
      </w:pPr>
      <w:r>
        <w:rPr>
          <w:lang w:eastAsia="en-U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editId="61400F20">
                <wp:simplePos x="0" y="0"/>
                <wp:positionH relativeFrom="page">
                  <wp:posOffset>5753100</wp:posOffset>
                </wp:positionH>
                <wp:positionV relativeFrom="page">
                  <wp:posOffset>-657225</wp:posOffset>
                </wp:positionV>
                <wp:extent cx="1862455" cy="11040745"/>
                <wp:effectExtent l="19050" t="0" r="23495" b="2730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2455" cy="11040745"/>
                          <a:chOff x="66525" y="0"/>
                          <a:chExt cx="1858316" cy="11041330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21" name="AutoShape 101"/>
                        <wps:cNvCnPr>
                          <a:cxnSpLocks noChangeShapeType="1"/>
                        </wps:cNvCnPr>
                        <wps:spPr bwMode="auto">
                          <a:xfrm>
                            <a:off x="550844" y="0"/>
                            <a:ext cx="0" cy="10698480"/>
                          </a:xfrm>
                          <a:prstGeom prst="straightConnector1">
                            <a:avLst/>
                          </a:prstGeom>
                          <a:grpFill/>
                          <a:ln w="28575">
                            <a:solidFill>
                              <a:srgbClr val="1CFCE1"/>
                            </a:solidFill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  <wpg:grpSp>
                        <wpg:cNvPr id="22" name="Group 124"/>
                        <wpg:cNvGrpSpPr>
                          <a:grpSpLocks/>
                        </wpg:cNvGrpSpPr>
                        <wpg:grpSpPr bwMode="auto">
                          <a:xfrm>
                            <a:off x="749147" y="7076"/>
                            <a:ext cx="1175694" cy="11034254"/>
                            <a:chOff x="10055" y="-306"/>
                            <a:chExt cx="1849" cy="17154"/>
                          </a:xfrm>
                          <a:grpFill/>
                        </wpg:grpSpPr>
                        <wps:wsp>
                          <wps:cNvPr id="23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99" y="216"/>
                              <a:ext cx="1512" cy="16632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BFB675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04" y="-294"/>
                              <a:ext cx="0" cy="16585"/>
                            </a:xfrm>
                            <a:prstGeom prst="straightConnector1">
                              <a:avLst/>
                            </a:prstGeom>
                            <a:grpFill/>
                            <a:ln w="28575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  <wps:wsp>
                          <wps:cNvPr id="25" name="AutoShape 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8" y="-271"/>
                              <a:ext cx="0" cy="16540"/>
                            </a:xfrm>
                            <a:prstGeom prst="straightConnector1">
                              <a:avLst/>
                            </a:prstGeom>
                            <a:grpFill/>
                            <a:ln w="57150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  <wps:wsp>
                          <wps:cNvPr id="26" name="AutoShape 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55" y="-306"/>
                              <a:ext cx="0" cy="16610"/>
                            </a:xfrm>
                            <a:prstGeom prst="straightConnector1">
                              <a:avLst/>
                            </a:prstGeom>
                            <a:grpFill/>
                            <a:ln w="12700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</wpg:grpSp>
                      <wps:wsp>
                        <wps:cNvPr id="27" name="Oval 121"/>
                        <wps:cNvSpPr>
                          <a:spLocks noChangeArrowheads="1"/>
                        </wps:cNvSpPr>
                        <wps:spPr bwMode="auto">
                          <a:xfrm>
                            <a:off x="66525" y="1117288"/>
                            <a:ext cx="1103878" cy="10712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 cmpd="dbl">
                            <a:solidFill>
                              <a:srgbClr val="1CFCE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2DDFC" id="Group 20" o:spid="_x0000_s1026" style="position:absolute;margin-left:453pt;margin-top:-51.75pt;width:146.65pt;height:869.35pt;z-index:251656704;mso-position-horizontal-relative:page;mso-position-vertical-relative:page;mso-width-relative:margin;mso-height-relative:margin" coordorigin="665" coordsize="18583,11041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1" o:spid="_x0000_s1027" type="#_x0000_t32" style="position:absolute;left:5508;width:0;height:106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" strokecolor="#1cfce1" strokeweight="2.25pt"/>
                <v:group id="Group 124" o:spid="_x0000_s1028" style="position:absolute;left:7491;top:70;width:11757;height:110343" coordorigin="10055,-306" coordsize="1849,1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125" o:spid="_x0000_s1029" style="position:absolute;left:10299;top:216;width:1512;height:16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" filled="f" strokecolor="#bfb675"/>
                  <v:shape id="AutoShape 126" o:spid="_x0000_s1030" type="#_x0000_t32" style="position:absolute;left:11904;top:-294;width:0;height:16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" strokecolor="#1cfce1" strokeweight="2.25pt"/>
                  <v:shape id="AutoShape 127" o:spid="_x0000_s1031" type="#_x0000_t32" style="position:absolute;left:10198;top:-271;width:0;height:16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" strokecolor="#1cfce1" strokeweight="4.5pt"/>
                  <v:shape id="AutoShape 128" o:spid="_x0000_s1032" type="#_x0000_t32" style="position:absolute;left:10055;top:-306;width:0;height:16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" strokecolor="#1cfce1" strokeweight="1pt"/>
                </v:group>
                <v:oval id="Oval 121" o:spid="_x0000_s1033" style="position:absolute;left:665;top:11172;width:11039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" strokecolor="#1cfce1" strokeweight="3pt">
                  <v:fill r:id="rId10" o:title="" recolor="t" rotate="t" type="frame"/>
                  <v:stroke linestyle="thinThin"/>
                </v:oval>
                <w10:wrap anchorx="page" anchory="page"/>
              </v:group>
            </w:pict>
          </mc:Fallback>
        </mc:AlternateContent>
      </w:r>
      <w:r w:rsidR="00F407EB">
        <w:rPr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editId="71912546">
                <wp:simplePos x="0" y="0"/>
                <wp:positionH relativeFrom="page">
                  <wp:posOffset>6414559</wp:posOffset>
                </wp:positionH>
                <wp:positionV relativeFrom="page">
                  <wp:posOffset>0</wp:posOffset>
                </wp:positionV>
                <wp:extent cx="1143000" cy="10058400"/>
                <wp:effectExtent l="0" t="0" r="2540" b="0"/>
                <wp:wrapNone/>
                <wp:docPr id="28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aps/>
                                <w:color w:val="1CFCE1"/>
                                <w:sz w:val="44"/>
                                <w:szCs w:val="44"/>
                              </w:rPr>
                              <w:id w:val="1020051575"/>
                              <w:placeholder>
                                <w:docPart w:val="356B6BEAB4C241B7AF4699B244EA6755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6425D" w:rsidRDefault="00F407EB">
                                <w:pP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F407EB">
                                  <w:rPr>
                                    <w:caps/>
                                    <w:color w:val="1CFCE1"/>
                                    <w:sz w:val="44"/>
                                    <w:szCs w:val="44"/>
                                  </w:rPr>
                                  <w:t>Amy LEOTA SHROPSHIRE</w:t>
                                </w:r>
                              </w:p>
                            </w:sdtContent>
                          </w:sdt>
                          <w:p w:rsidR="0066425D" w:rsidRPr="00F407EB" w:rsidRDefault="00F407EB">
                            <w:pPr>
                              <w:spacing w:line="240" w:lineRule="auto"/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Huntsville, AL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sym w:font="Wingdings 2" w:char="F097"/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(256) 694-2346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sym w:font="Wingdings 2" w:char="0097"/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allieleota@gmail.com</w:t>
                            </w:r>
                            <w:r w:rsidR="00D43138" w:rsidRPr="00F407EB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" wrap="square" lIns="45720" tIns="685800" rIns="45720" bIns="2286000" anchor="t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41" o:spid="_x0000_s1026" style="position:absolute;margin-left:505.1pt;margin-top:0;width:90pt;height:11in;z-index:251662848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" filled="f" stroked="f" strokecolor="black [3213]">
                <v:textbox style="layout-flow:vertical" inset="3.6pt,54pt,3.6pt,180pt">
                  <w:txbxContent>
                    <w:sdt>
                      <w:sdtPr>
                        <w:rPr>
                          <w:caps/>
                          <w:color w:val="1CFCE1"/>
                          <w:sz w:val="44"/>
                          <w:szCs w:val="44"/>
                        </w:rPr>
                        <w:id w:val="1020051575"/>
                        <w:placeholder>
                          <w:docPart w:val="356B6BEAB4C241B7AF4699B244EA6755"/>
                        </w:placeholder>
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<w:text/>
                      </w:sdtPr>
                      <w:sdtEndPr/>
                      <w:sdtContent>
                        <w:p w:rsidR="0066425D" w:rsidRDefault="00F407EB">
                          <w:p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F407EB">
                            <w:rPr>
                              <w:caps/>
                              <w:color w:val="1CFCE1"/>
                              <w:sz w:val="44"/>
                              <w:szCs w:val="44"/>
                            </w:rPr>
                            <w:t>Amy LEOTA SHROPSHIRE</w:t>
                          </w:r>
                        </w:p>
                      </w:sdtContent>
                    </w:sdt>
                    <w:p w:rsidR="0066425D" w:rsidRPr="00F407EB" w:rsidRDefault="00F407EB">
                      <w:pPr>
                        <w:spacing w:line="240" w:lineRule="auto"/>
                        <w:rPr>
                          <w:b/>
                          <w:color w:val="FFFFFF" w:themeColor="background1"/>
                          <w:sz w:val="24"/>
                        </w:rPr>
                      </w:pPr>
                      <w:r w:rsidRPr="00F407EB">
                        <w:rPr>
                          <w:b/>
                          <w:color w:val="1CFCE1"/>
                          <w:sz w:val="24"/>
                        </w:rPr>
                        <w:t>Huntsville, AL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sym w:font="Wingdings 2" w:char="F097"/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Pr="00F407EB">
                        <w:rPr>
                          <w:b/>
                          <w:color w:val="1CFCE1"/>
                          <w:sz w:val="24"/>
                        </w:rPr>
                        <w:t>(256) 694-2346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sym w:font="Wingdings 2" w:char="0097"/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Pr="00F407EB">
                        <w:rPr>
                          <w:b/>
                          <w:color w:val="1CFCE1"/>
                          <w:sz w:val="24"/>
                        </w:rPr>
                        <w:t>allieleota@gmail.com</w:t>
                      </w:r>
                      <w:r w:rsidR="00D43138" w:rsidRPr="00F407EB">
                        <w:rPr>
                          <w:b/>
                          <w:color w:val="FFFFFF" w:themeColor="background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66425D" w:rsidRPr="003C7972" w:rsidRDefault="00D43138" w:rsidP="00B07354">
      <w:pPr>
        <w:pStyle w:val="Section"/>
        <w:ind w:right="2016"/>
        <w:rPr>
          <w:b/>
          <w:color w:val="0070C0"/>
          <w:sz w:val="24"/>
          <w:szCs w:val="24"/>
        </w:rPr>
      </w:pPr>
      <w:r w:rsidRPr="003C7972">
        <w:rPr>
          <w:b/>
          <w:color w:val="0070C0"/>
          <w:sz w:val="24"/>
          <w:szCs w:val="24"/>
        </w:rPr>
        <w:t>OBJECTIVE</w:t>
      </w:r>
    </w:p>
    <w:p w:rsidR="0066425D" w:rsidRDefault="000F6A52" w:rsidP="000F2F61">
      <w:pPr>
        <w:ind w:right="2016"/>
        <w:mirrorIndents/>
      </w:pPr>
      <w:bookmarkStart w:id="0" w:name="_GoBack"/>
      <w:r>
        <w:t xml:space="preserve">I am seeking an engaging and challenging </w:t>
      </w:r>
      <w:r w:rsidR="00B07354">
        <w:t xml:space="preserve">library </w:t>
      </w:r>
      <w:r>
        <w:t>position where I can use both my technical skills and my interpersonal communication talents to create relevant, sustainable, and beneficial accomplishments.</w:t>
      </w:r>
    </w:p>
    <w:bookmarkEnd w:id="0"/>
    <w:p w:rsidR="0066425D" w:rsidRDefault="0066425D" w:rsidP="00B07354">
      <w:pPr>
        <w:ind w:right="2016"/>
      </w:pPr>
    </w:p>
    <w:p w:rsidR="0066425D" w:rsidRPr="00BB0CB0" w:rsidRDefault="00D43138" w:rsidP="00B07354">
      <w:pPr>
        <w:pStyle w:val="Section"/>
        <w:ind w:right="2016"/>
        <w:rPr>
          <w:b/>
          <w:color w:val="DC2FFF"/>
          <w:sz w:val="24"/>
          <w:szCs w:val="24"/>
        </w:rPr>
      </w:pPr>
      <w:r w:rsidRPr="00BB0CB0">
        <w:rPr>
          <w:b/>
          <w:color w:val="DC2FFF"/>
          <w:sz w:val="24"/>
          <w:szCs w:val="24"/>
        </w:rPr>
        <w:t>EDUCATION</w:t>
      </w:r>
    </w:p>
    <w:p w:rsidR="0066425D" w:rsidRDefault="00B07354" w:rsidP="00B07354">
      <w:pPr>
        <w:pStyle w:val="Subsection"/>
        <w:ind w:right="2016"/>
      </w:pPr>
      <w:r>
        <w:t>University of Alabama School of Library and Information Studies</w:t>
      </w:r>
      <w:r w:rsidR="00D43138">
        <w:t xml:space="preserve"> </w:t>
      </w:r>
      <w:r w:rsidR="00D43138">
        <w:rPr>
          <w:color w:val="B9BEC7" w:themeColor="text2" w:themeTint="66"/>
          <w:sz w:val="16"/>
          <w:szCs w:val="16"/>
        </w:rPr>
        <w:sym w:font="Wingdings 2" w:char="F097"/>
      </w:r>
      <w:r w:rsidR="00D43138">
        <w:t xml:space="preserve"> </w:t>
      </w:r>
      <w:r>
        <w:t>May 2017</w:t>
      </w:r>
    </w:p>
    <w:p w:rsidR="0066425D" w:rsidRDefault="00B07354" w:rsidP="00B07354">
      <w:pPr>
        <w:pStyle w:val="NormalIndent"/>
        <w:numPr>
          <w:ilvl w:val="0"/>
          <w:numId w:val="6"/>
        </w:numPr>
        <w:ind w:right="2016"/>
      </w:pPr>
      <w:r>
        <w:t>ALA accredited MLIS</w:t>
      </w:r>
      <w:r w:rsidR="005C712D">
        <w:t xml:space="preserve"> program</w:t>
      </w:r>
    </w:p>
    <w:p w:rsidR="00B07354" w:rsidRDefault="00B07354" w:rsidP="00B07354">
      <w:pPr>
        <w:pStyle w:val="NormalIndent"/>
        <w:numPr>
          <w:ilvl w:val="0"/>
          <w:numId w:val="6"/>
        </w:numPr>
        <w:ind w:right="2016"/>
      </w:pPr>
      <w:r>
        <w:t>Coursework focused on Universal Design and other technical skills.</w:t>
      </w:r>
    </w:p>
    <w:p w:rsidR="00B07354" w:rsidRDefault="005C712D" w:rsidP="00B07354">
      <w:pPr>
        <w:pStyle w:val="NormalIndent"/>
        <w:numPr>
          <w:ilvl w:val="0"/>
          <w:numId w:val="6"/>
        </w:numPr>
        <w:ind w:right="2016"/>
      </w:pPr>
      <w:r>
        <w:t>Designed d</w:t>
      </w:r>
      <w:r w:rsidR="00B07354">
        <w:t>irected study</w:t>
      </w:r>
      <w:r>
        <w:t xml:space="preserve"> course</w:t>
      </w:r>
      <w:r w:rsidR="00B07354">
        <w:t xml:space="preserve"> focusing on computer programming for libraries.</w:t>
      </w:r>
    </w:p>
    <w:p w:rsidR="0066425D" w:rsidRDefault="0066425D" w:rsidP="00B07354">
      <w:pPr>
        <w:ind w:right="2016"/>
      </w:pPr>
    </w:p>
    <w:p w:rsidR="0066425D" w:rsidRDefault="00BB0CB0" w:rsidP="00BB0CB0">
      <w:pPr>
        <w:pStyle w:val="Section"/>
        <w:ind w:right="2016"/>
        <w:rPr>
          <w:b/>
          <w:color w:val="FF0186"/>
          <w:sz w:val="24"/>
          <w:szCs w:val="24"/>
        </w:rPr>
      </w:pPr>
      <w:r w:rsidRPr="00BB0CB0">
        <w:rPr>
          <w:b/>
          <w:color w:val="FF0186"/>
          <w:sz w:val="24"/>
          <w:szCs w:val="24"/>
        </w:rPr>
        <w:t>Technical skills</w:t>
      </w:r>
    </w:p>
    <w:p w:rsidR="00BB0CB0" w:rsidRPr="00385BF9" w:rsidRDefault="00BB0CB0" w:rsidP="00BB0CB0">
      <w:pPr>
        <w:pStyle w:val="Section"/>
        <w:ind w:right="2016"/>
        <w:rPr>
          <w:caps w:val="0"/>
          <w:color w:val="000000" w:themeColor="text1"/>
        </w:rPr>
      </w:pPr>
      <w:r>
        <w:rPr>
          <w:caps w:val="0"/>
          <w:color w:val="000000" w:themeColor="text1"/>
        </w:rPr>
        <w:t>W</w:t>
      </w:r>
      <w:r w:rsidRPr="00BB0CB0">
        <w:rPr>
          <w:caps w:val="0"/>
          <w:color w:val="000000" w:themeColor="text1"/>
        </w:rPr>
        <w:t>eb</w:t>
      </w:r>
      <w:r>
        <w:rPr>
          <w:caps w:val="0"/>
          <w:color w:val="000000" w:themeColor="text1"/>
        </w:rPr>
        <w:t xml:space="preserve"> portfolio</w:t>
      </w:r>
      <w:r w:rsidR="006D2E57">
        <w:rPr>
          <w:caps w:val="0"/>
          <w:color w:val="000000" w:themeColor="text1"/>
        </w:rPr>
        <w:t xml:space="preserve"> demonstrating some </w:t>
      </w:r>
      <w:r w:rsidR="00385BF9">
        <w:rPr>
          <w:caps w:val="0"/>
          <w:color w:val="000000" w:themeColor="text1"/>
        </w:rPr>
        <w:t>skills</w:t>
      </w:r>
      <w:r>
        <w:rPr>
          <w:caps w:val="0"/>
          <w:color w:val="000000" w:themeColor="text1"/>
        </w:rPr>
        <w:t xml:space="preserve"> at {insert url here}</w:t>
      </w:r>
    </w:p>
    <w:p w:rsidR="00385BF9" w:rsidRPr="00385BF9" w:rsidRDefault="006D2E57" w:rsidP="00B07354">
      <w:pPr>
        <w:pStyle w:val="ListBullet"/>
        <w:numPr>
          <w:ilvl w:val="0"/>
          <w:numId w:val="21"/>
        </w:numPr>
        <w:ind w:right="2016"/>
      </w:pPr>
      <w:r>
        <w:rPr>
          <w:color w:val="000000" w:themeColor="text1"/>
        </w:rPr>
        <w:t>C</w:t>
      </w:r>
      <w:r w:rsidR="00385BF9" w:rsidRPr="00385BF9">
        <w:rPr>
          <w:color w:val="000000" w:themeColor="text1"/>
        </w:rPr>
        <w:t>omputer skills: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HTML,</w:t>
      </w:r>
      <w:r w:rsidR="00BB0CB0">
        <w:t xml:space="preserve"> CSS, </w:t>
      </w:r>
      <w:r w:rsidR="00765C9C">
        <w:t xml:space="preserve">&amp; </w:t>
      </w:r>
      <w:proofErr w:type="spellStart"/>
      <w:r w:rsidR="00765C9C">
        <w:t>Javascript</w:t>
      </w:r>
      <w:proofErr w:type="spellEnd"/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Database Design and Maintenance</w:t>
      </w:r>
    </w:p>
    <w:p w:rsidR="0066425D" w:rsidRDefault="00385BF9" w:rsidP="00385BF9">
      <w:pPr>
        <w:pStyle w:val="ListBullet"/>
        <w:numPr>
          <w:ilvl w:val="1"/>
          <w:numId w:val="28"/>
        </w:numPr>
        <w:ind w:right="2016"/>
      </w:pPr>
      <w:r>
        <w:t xml:space="preserve">Google and other </w:t>
      </w:r>
      <w:r w:rsidR="00BB0CB0">
        <w:t>Analytics</w:t>
      </w:r>
      <w:r>
        <w:t xml:space="preserve"> sources &amp; SEO tools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Cyber Security and Risk Analysis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Unix and Web-Server commands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Basic Java and Programming tools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Network creation and optimization</w:t>
      </w:r>
    </w:p>
    <w:p w:rsidR="00385BF9" w:rsidRPr="006D2E57" w:rsidRDefault="006D2E57" w:rsidP="00385BF9">
      <w:pPr>
        <w:pStyle w:val="ListBullet"/>
        <w:numPr>
          <w:ilvl w:val="1"/>
          <w:numId w:val="28"/>
        </w:numPr>
        <w:ind w:left="360" w:right="2016"/>
        <w:rPr>
          <w:color w:val="000000" w:themeColor="text1"/>
        </w:rPr>
      </w:pPr>
      <w:r>
        <w:rPr>
          <w:color w:val="000000" w:themeColor="text1"/>
        </w:rPr>
        <w:t xml:space="preserve">General </w:t>
      </w:r>
      <w:r w:rsidR="00385BF9" w:rsidRPr="006D2E57">
        <w:rPr>
          <w:color w:val="000000" w:themeColor="text1"/>
        </w:rPr>
        <w:t>office skills: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Full Microsoft Suite</w:t>
      </w:r>
      <w:r w:rsidR="00765C9C">
        <w:t xml:space="preserve"> and Open Office</w:t>
      </w:r>
      <w:r>
        <w:t xml:space="preserve"> experience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Remote collaboration tools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Video and audio equipment and software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Image manipulation software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Cloud based storage and portability options</w:t>
      </w:r>
    </w:p>
    <w:p w:rsidR="006D2E57" w:rsidRPr="00765C9C" w:rsidRDefault="006D2E57" w:rsidP="006D2E57">
      <w:pPr>
        <w:pStyle w:val="ListBullet"/>
        <w:numPr>
          <w:ilvl w:val="1"/>
          <w:numId w:val="28"/>
        </w:numPr>
        <w:ind w:left="360" w:right="2016"/>
        <w:rPr>
          <w:color w:val="000000" w:themeColor="text1"/>
        </w:rPr>
      </w:pPr>
      <w:r w:rsidRPr="00765C9C">
        <w:rPr>
          <w:color w:val="000000" w:themeColor="text1"/>
        </w:rPr>
        <w:t>Library skills:</w:t>
      </w:r>
    </w:p>
    <w:p w:rsidR="006D2E57" w:rsidRDefault="00765C9C" w:rsidP="00765C9C">
      <w:pPr>
        <w:pStyle w:val="ListBullet"/>
        <w:numPr>
          <w:ilvl w:val="1"/>
          <w:numId w:val="28"/>
        </w:numPr>
        <w:ind w:right="2016"/>
      </w:pPr>
      <w:r>
        <w:t>Scholarly research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Open source and free resource specialty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MARC and RDA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Print and digital collection management tools</w:t>
      </w:r>
    </w:p>
    <w:p w:rsidR="0066425D" w:rsidRDefault="0066425D" w:rsidP="00B07354">
      <w:pPr>
        <w:pStyle w:val="Subsection"/>
        <w:ind w:right="2016"/>
      </w:pPr>
    </w:p>
    <w:p w:rsidR="0066425D" w:rsidRPr="00C73E7D" w:rsidRDefault="00BB0CB0" w:rsidP="00B07354">
      <w:pPr>
        <w:pStyle w:val="Section"/>
        <w:tabs>
          <w:tab w:val="left" w:pos="2280"/>
        </w:tabs>
        <w:ind w:right="2016"/>
        <w:rPr>
          <w:b/>
          <w:color w:val="FBDA15"/>
          <w:sz w:val="24"/>
          <w:szCs w:val="24"/>
        </w:rPr>
      </w:pPr>
      <w:r w:rsidRPr="00C73E7D">
        <w:rPr>
          <w:b/>
          <w:color w:val="FBDA15"/>
          <w:sz w:val="24"/>
          <w:szCs w:val="24"/>
        </w:rPr>
        <w:t>additional skills</w:t>
      </w:r>
    </w:p>
    <w:p w:rsidR="0066425D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Library supervisory experience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Extensive customer service training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Diversity awareness education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Creative and innovative solutions</w:t>
      </w:r>
    </w:p>
    <w:p w:rsidR="00765C9C" w:rsidRDefault="00C73E7D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Self-directed problem solving</w:t>
      </w:r>
      <w:r>
        <w:rPr>
          <w:color w:val="000000" w:themeColor="text1"/>
        </w:rPr>
        <w:t xml:space="preserve"> experience</w:t>
      </w:r>
    </w:p>
    <w:p w:rsidR="00C73E7D" w:rsidRDefault="00C73E7D" w:rsidP="00C73E7D">
      <w:pPr>
        <w:pStyle w:val="ListBullet"/>
        <w:numPr>
          <w:ilvl w:val="0"/>
          <w:numId w:val="0"/>
        </w:numPr>
        <w:ind w:left="245" w:right="2016" w:hanging="245"/>
        <w:rPr>
          <w:color w:val="000000" w:themeColor="text1"/>
        </w:rPr>
      </w:pPr>
    </w:p>
    <w:p w:rsidR="00C73E7D" w:rsidRPr="00C73E7D" w:rsidRDefault="00C73E7D" w:rsidP="00C73E7D">
      <w:pPr>
        <w:pStyle w:val="ListBullet"/>
        <w:numPr>
          <w:ilvl w:val="0"/>
          <w:numId w:val="0"/>
        </w:numPr>
        <w:ind w:left="245" w:right="2016" w:hanging="245"/>
        <w:rPr>
          <w:color w:val="000000" w:themeColor="text1"/>
        </w:rPr>
      </w:pPr>
    </w:p>
    <w:p w:rsidR="0066425D" w:rsidRDefault="00D43138" w:rsidP="00B07354">
      <w:pPr>
        <w:pStyle w:val="ListBullet"/>
        <w:numPr>
          <w:ilvl w:val="0"/>
          <w:numId w:val="0"/>
        </w:numPr>
        <w:ind w:right="2016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editId="3D0E0CEC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4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2E4FFE" id="Oval 62" o:spid="_x0000_s1026" style="position:absolute;margin-left:0;margin-top:542.25pt;width:186.2pt;height:183.3pt;flip:x;z-index:25165414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editId="5F129F7C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6E59E6" id="Oval 61" o:spid="_x0000_s1026" style="position:absolute;margin-left:0;margin-top:542.25pt;width:186.2pt;height:183.3pt;flip:x;z-index:25165721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687D4B82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2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9C72B5" id="Oval 58" o:spid="_x0000_s1026" style="position:absolute;margin-left:0;margin-top:542.25pt;width:186.2pt;height:183.3pt;flip:x;z-index:25166028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editId="29C6B6E9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1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F206C5" id="Oval 57" o:spid="_x0000_s1026" style="position:absolute;margin-left:0;margin-top:542.25pt;width:186.2pt;height:183.3pt;flip:x;z-index:251658240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</w:p>
    <w:sectPr w:rsidR="0066425D">
      <w:footerReference w:type="first" r:id="rId11"/>
      <w:pgSz w:w="12240" w:h="15840" w:code="1"/>
      <w:pgMar w:top="1080" w:right="1080" w:bottom="1080" w:left="1080" w:header="720" w:footer="113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D54" w:rsidRDefault="00B56D54">
      <w:r>
        <w:separator/>
      </w:r>
    </w:p>
  </w:endnote>
  <w:endnote w:type="continuationSeparator" w:id="0">
    <w:p w:rsidR="00B56D54" w:rsidRDefault="00B56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3E7D" w:rsidRPr="00C73E7D" w:rsidRDefault="00C73E7D" w:rsidP="00C73E7D">
    <w:pPr>
      <w:pStyle w:val="Footer"/>
      <w:ind w:right="2016"/>
      <w:rPr>
        <w:rFonts w:asciiTheme="majorHAnsi" w:hAnsiTheme="majorHAnsi"/>
        <w:b/>
        <w:caps/>
        <w:color w:val="B2E838"/>
        <w:sz w:val="24"/>
        <w:szCs w:val="20"/>
      </w:rPr>
    </w:pPr>
    <w:r w:rsidRPr="00C73E7D">
      <w:rPr>
        <w:rFonts w:asciiTheme="majorHAnsi" w:hAnsiTheme="majorHAnsi"/>
        <w:b/>
        <w:caps/>
        <w:color w:val="B2E838"/>
        <w:sz w:val="24"/>
        <w:szCs w:val="20"/>
      </w:rPr>
      <w:t>References and more detailed information available upon request.</w:t>
    </w:r>
  </w:p>
  <w:p w:rsidR="00C73E7D" w:rsidRPr="00C73E7D" w:rsidRDefault="00C73E7D" w:rsidP="00C73E7D">
    <w:pPr>
      <w:pStyle w:val="Footer"/>
      <w:ind w:right="2016"/>
      <w:rPr>
        <w:b/>
        <w:color w:val="92D050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D54" w:rsidRDefault="00B56D54">
      <w:r>
        <w:separator/>
      </w:r>
    </w:p>
  </w:footnote>
  <w:footnote w:type="continuationSeparator" w:id="0">
    <w:p w:rsidR="00B56D54" w:rsidRDefault="00B56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156B5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07C62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F7621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31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66FB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2CC5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BF64E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6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0074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18EA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83873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1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2" w15:restartNumberingAfterBreak="0">
    <w:nsid w:val="192B4581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3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4" w15:restartNumberingAfterBreak="0">
    <w:nsid w:val="1E9620A2"/>
    <w:multiLevelType w:val="multilevel"/>
    <w:tmpl w:val="7074A542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5" w15:restartNumberingAfterBreak="0">
    <w:nsid w:val="287130C1"/>
    <w:multiLevelType w:val="singleLevel"/>
    <w:tmpl w:val="2408A91E"/>
    <w:lvl w:ilvl="0">
      <w:start w:val="1"/>
      <w:numFmt w:val="bullet"/>
      <w:pStyle w:val="List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6" w15:restartNumberingAfterBreak="0">
    <w:nsid w:val="425E5132"/>
    <w:multiLevelType w:val="multilevel"/>
    <w:tmpl w:val="EE86148C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7" w15:restartNumberingAfterBreak="0">
    <w:nsid w:val="47A71529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8" w15:restartNumberingAfterBreak="0">
    <w:nsid w:val="4F496A66"/>
    <w:multiLevelType w:val="hybridMultilevel"/>
    <w:tmpl w:val="155E0D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730A8B"/>
    <w:multiLevelType w:val="hybridMultilevel"/>
    <w:tmpl w:val="07CED1D4"/>
    <w:lvl w:ilvl="0" w:tplc="3DEABB08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FF15C01"/>
    <w:multiLevelType w:val="hybridMultilevel"/>
    <w:tmpl w:val="BBF2B9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16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FE8637" w:themeColor="accent1"/>
        <w:sz w:val="16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070414"/>
    <w:multiLevelType w:val="multilevel"/>
    <w:tmpl w:val="40883020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num w:numId="1">
    <w:abstractNumId w:val="19"/>
  </w:num>
  <w:num w:numId="2">
    <w:abstractNumId w:val="15"/>
  </w:num>
  <w:num w:numId="3">
    <w:abstractNumId w:val="16"/>
  </w:num>
  <w:num w:numId="4">
    <w:abstractNumId w:val="12"/>
  </w:num>
  <w:num w:numId="5">
    <w:abstractNumId w:val="14"/>
  </w:num>
  <w:num w:numId="6">
    <w:abstractNumId w:val="10"/>
  </w:num>
  <w:num w:numId="7">
    <w:abstractNumId w:val="21"/>
  </w:num>
  <w:num w:numId="8">
    <w:abstractNumId w:val="17"/>
  </w:num>
  <w:num w:numId="9">
    <w:abstractNumId w:val="13"/>
  </w:num>
  <w:num w:numId="10">
    <w:abstractNumId w:val="11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8"/>
  </w:num>
  <w:num w:numId="22">
    <w:abstractNumId w:val="11"/>
  </w:num>
  <w:num w:numId="23">
    <w:abstractNumId w:val="15"/>
  </w:num>
  <w:num w:numId="24">
    <w:abstractNumId w:val="13"/>
  </w:num>
  <w:num w:numId="25">
    <w:abstractNumId w:val="11"/>
  </w:num>
  <w:num w:numId="26">
    <w:abstractNumId w:val="15"/>
  </w:num>
  <w:num w:numId="27">
    <w:abstractNumId w:val="13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styleLockQFSet/>
  <w:defaultTabStop w:val="720"/>
  <w:drawingGridHorizontalSpacing w:val="100"/>
  <w:displayHorizontalDrawingGridEvery w:val="2"/>
  <w:characterSpacingControl w:val="doNotCompress"/>
  <w:savePreviewPicture/>
  <w:hdrShapeDefaults>
    <o:shapedefaults v:ext="edit" spidmax="2049" style="mso-height-percent:900" fillcolor="white">
      <v:fill color="white"/>
      <o:colormru v:ext="edit" colors="#40a6be,#b4dce6,#98cfdc,#ff7d26,#ff9d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7EB"/>
    <w:rsid w:val="000D622D"/>
    <w:rsid w:val="000F2F61"/>
    <w:rsid w:val="000F6A52"/>
    <w:rsid w:val="00385BF9"/>
    <w:rsid w:val="003C7972"/>
    <w:rsid w:val="0051242B"/>
    <w:rsid w:val="005C712D"/>
    <w:rsid w:val="0066425D"/>
    <w:rsid w:val="006D2E57"/>
    <w:rsid w:val="00765C9C"/>
    <w:rsid w:val="00B07354"/>
    <w:rsid w:val="00B56D54"/>
    <w:rsid w:val="00BB0CB0"/>
    <w:rsid w:val="00C73E7D"/>
    <w:rsid w:val="00D43138"/>
    <w:rsid w:val="00F407E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900" fillcolor="white">
      <v:fill color="white"/>
      <o:colormru v:ext="edit" colors="#40a6be,#b4dce6,#98cfdc,#ff7d26,#ff9d5b"/>
    </o:shapedefaults>
    <o:shapelayout v:ext="edit">
      <o:idmap v:ext="edit" data="1"/>
    </o:shapelayout>
  </w:shapeDefaults>
  <w:decimalSymbol w:val="."/>
  <w:listSeparator w:val=","/>
  <w14:docId w14:val="0E95A98D"/>
  <w15:docId w15:val="{691E7D5B-07BE-45B9-9663-61A17EC1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4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1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0"/>
      <w:contextualSpacing/>
    </w:pPr>
    <w:rPr>
      <w:color w:val="575F6D" w:themeColor="text2"/>
      <w:sz w:val="20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60" w:after="40"/>
      <w:contextualSpacing w:val="0"/>
      <w:outlineLvl w:val="0"/>
    </w:pPr>
    <w:rPr>
      <w:rFonts w:asciiTheme="majorHAnsi" w:hAnsiTheme="majorHAnsi"/>
      <w:smallCaps/>
      <w:color w:val="414751" w:themeColor="text2" w:themeShade="BF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contextualSpacing w:val="0"/>
      <w:outlineLvl w:val="1"/>
    </w:pPr>
    <w:rPr>
      <w:rFonts w:asciiTheme="majorHAnsi" w:hAnsiTheme="majorHAnsi"/>
      <w:color w:val="414751" w:themeColor="tex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pPr>
      <w:contextualSpacing w:val="0"/>
      <w:outlineLvl w:val="2"/>
    </w:pPr>
    <w:rPr>
      <w:rFonts w:asciiTheme="majorHAnsi" w:hAnsiTheme="majorHAnsi"/>
      <w:color w:val="414751" w:themeColor="text2" w:themeShade="BF"/>
      <w:spacing w:val="5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contextualSpacing w:val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contextualSpacing w:val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contextualSpacing w:val="0"/>
      <w:outlineLvl w:val="5"/>
    </w:pPr>
    <w:rPr>
      <w:b/>
      <w:color w:val="E65B01" w:themeColor="accent1" w:themeShade="BF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contextualSpacing w:val="0"/>
      <w:outlineLvl w:val="6"/>
    </w:pPr>
    <w:rPr>
      <w:b/>
      <w:i/>
      <w:color w:val="E65B01" w:themeColor="accent1" w:themeShade="BF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contextualSpacing w:val="0"/>
      <w:outlineLvl w:val="7"/>
    </w:pPr>
    <w:rPr>
      <w:b/>
      <w:color w:val="3667C3" w:themeColor="accent2" w:themeShade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pPr>
      <w:contextualSpacing w:val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customStyle="1" w:styleId="Section">
    <w:name w:val="Section"/>
    <w:basedOn w:val="Normal"/>
    <w:uiPriority w:val="2"/>
    <w:qFormat/>
    <w:pPr>
      <w:spacing w:before="200" w:line="240" w:lineRule="auto"/>
    </w:pPr>
    <w:rPr>
      <w:rFonts w:asciiTheme="majorHAnsi" w:hAnsiTheme="majorHAnsi" w:cstheme="majorHAnsi"/>
      <w:caps/>
      <w:noProof/>
      <w:spacing w:val="10"/>
      <w:szCs w:val="20"/>
    </w:rPr>
  </w:style>
  <w:style w:type="paragraph" w:customStyle="1" w:styleId="Subsection">
    <w:name w:val="Subsection"/>
    <w:basedOn w:val="Normal"/>
    <w:uiPriority w:val="2"/>
    <w:qFormat/>
    <w:pPr>
      <w:spacing w:before="60"/>
    </w:pPr>
    <w:rPr>
      <w:b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575F6D" w:themeColor="text2"/>
      <w:sz w:val="20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color w:val="575F6D" w:themeColor="text2"/>
      <w:sz w:val="20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BookTitle">
    <w:name w:val="Book Title"/>
    <w:basedOn w:val="DefaultParagraphFont"/>
    <w:uiPriority w:val="13"/>
    <w:qFormat/>
    <w:rPr>
      <w:rFonts w:cs="Times New Roman"/>
      <w:smallCaps/>
      <w:color w:val="000000"/>
      <w:spacing w:val="10"/>
    </w:rPr>
  </w:style>
  <w:style w:type="character" w:styleId="Emph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/>
      <w:color w:val="414751" w:themeColor="text2" w:themeShade="BF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IntenseQuote">
    <w:name w:val="Intense Quote"/>
    <w:basedOn w:val="Quote"/>
    <w:link w:val="IntenseQuoteChar"/>
    <w:uiPriority w:val="30"/>
    <w:qFormat/>
    <w:pPr>
      <w:pBdr>
        <w:bottom w:val="double" w:sz="4" w:space="4" w:color="FF7D26"/>
      </w:pBdr>
      <w:spacing w:line="300" w:lineRule="auto"/>
      <w:ind w:left="936" w:right="936"/>
    </w:pPr>
    <w:rPr>
      <w:i w:val="0"/>
      <w:iCs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Cs/>
      <w:color w:val="E65B01" w:themeColor="accent1" w:themeShade="BF"/>
      <w:sz w:val="20"/>
      <w:szCs w:val="20"/>
      <w:lang w:eastAsia="ja-JP"/>
    </w:rPr>
  </w:style>
  <w:style w:type="paragraph" w:styleId="Quote">
    <w:name w:val="Quote"/>
    <w:basedOn w:val="Normal"/>
    <w:link w:val="QuoteChar"/>
    <w:uiPriority w:val="29"/>
    <w:qFormat/>
    <w:pPr>
      <w:spacing w:after="200"/>
      <w:contextualSpacing w:val="0"/>
    </w:pPr>
    <w:rPr>
      <w:i/>
      <w:color w:val="414751" w:themeColor="text2" w:themeShade="BF"/>
      <w:szCs w:val="20"/>
    </w:rPr>
  </w:style>
  <w:style w:type="character" w:customStyle="1" w:styleId="QuoteChar">
    <w:name w:val="Quote Char"/>
    <w:basedOn w:val="DefaultParagraphFont"/>
    <w:link w:val="Quote"/>
    <w:uiPriority w:val="29"/>
    <w:rPr>
      <w:i/>
      <w:color w:val="414751" w:themeColor="text2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Subtitle">
    <w:name w:val="Subtitle"/>
    <w:basedOn w:val="Normal"/>
    <w:link w:val="SubtitleChar"/>
    <w:uiPriority w:val="11"/>
    <w:pPr>
      <w:spacing w:after="200"/>
      <w:contextualSpacing w:val="0"/>
    </w:pPr>
    <w:rPr>
      <w:i/>
      <w:spacing w:val="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575F6D" w:themeColor="text2"/>
      <w:spacing w:val="5"/>
      <w:sz w:val="24"/>
      <w:szCs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b/>
      <w:i/>
      <w:color w:val="3667C3" w:themeColor="accent2" w:themeShade="BF"/>
    </w:rPr>
  </w:style>
  <w:style w:type="paragraph" w:styleId="Title">
    <w:name w:val="Title"/>
    <w:basedOn w:val="Normal"/>
    <w:link w:val="TitleChar"/>
    <w:uiPriority w:val="10"/>
    <w:pPr>
      <w:spacing w:after="200"/>
      <w:contextualSpacing w:val="0"/>
    </w:pPr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/>
    </w:rPr>
  </w:style>
  <w:style w:type="numbering" w:customStyle="1" w:styleId="NumberedList">
    <w:name w:val="Numbered List"/>
    <w:uiPriority w:val="99"/>
    <w:pPr>
      <w:numPr>
        <w:numId w:val="9"/>
      </w:numPr>
    </w:pPr>
  </w:style>
  <w:style w:type="numbering" w:customStyle="1" w:styleId="BulletedList">
    <w:name w:val="Bulleted List"/>
    <w:uiPriority w:val="99"/>
    <w:pPr>
      <w:numPr>
        <w:numId w:val="10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575F6D" w:themeColor="text2"/>
      <w:sz w:val="16"/>
      <w:szCs w:val="16"/>
      <w:lang w:eastAsia="ja-JP"/>
    </w:rPr>
  </w:style>
  <w:style w:type="paragraph" w:styleId="ListBullet">
    <w:name w:val="List Bullet"/>
    <w:basedOn w:val="NormalIndent"/>
    <w:uiPriority w:val="99"/>
    <w:unhideWhenUsed/>
    <w:pPr>
      <w:numPr>
        <w:numId w:val="26"/>
      </w:numPr>
    </w:pPr>
  </w:style>
  <w:style w:type="paragraph" w:customStyle="1" w:styleId="PersonalName">
    <w:name w:val="Personal Name"/>
    <w:basedOn w:val="Normal"/>
    <w:uiPriority w:val="2"/>
    <w:qFormat/>
    <w:rPr>
      <w:caps/>
      <w:color w:val="FFFFFF" w:themeColor="background1"/>
      <w:sz w:val="44"/>
      <w:szCs w:val="44"/>
    </w:rPr>
  </w:style>
  <w:style w:type="paragraph" w:customStyle="1" w:styleId="SenderAddress">
    <w:name w:val="Sender Address"/>
    <w:basedOn w:val="Normal"/>
    <w:uiPriority w:val="3"/>
    <w:semiHidden/>
    <w:unhideWhenUsed/>
    <w:qFormat/>
    <w:pPr>
      <w:spacing w:line="240" w:lineRule="auto"/>
    </w:pPr>
    <w:rPr>
      <w:color w:val="FFFFFF" w:themeColor="background1"/>
      <w:sz w:val="22"/>
      <w:szCs w:val="22"/>
    </w:rPr>
  </w:style>
  <w:style w:type="paragraph" w:styleId="NoSpacing">
    <w:name w:val="No Spacing"/>
    <w:uiPriority w:val="1"/>
    <w:unhideWhenUsed/>
    <w:qFormat/>
    <w:pPr>
      <w:spacing w:after="0" w:line="240" w:lineRule="auto"/>
    </w:pPr>
    <w:rPr>
      <w:color w:val="414751" w:themeColor="text2" w:themeShade="BF"/>
      <w:sz w:val="20"/>
      <w:szCs w:val="20"/>
      <w:lang w:bidi="he-IL"/>
    </w:rPr>
  </w:style>
  <w:style w:type="paragraph" w:styleId="Closing">
    <w:name w:val="Closing"/>
    <w:basedOn w:val="NoSpacing"/>
    <w:link w:val="ClosingChar"/>
    <w:uiPriority w:val="4"/>
    <w:semiHidden/>
    <w:unhideWhenUsed/>
    <w:qFormat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4"/>
    <w:semiHidden/>
    <w:rPr>
      <w:color w:val="414751" w:themeColor="text2" w:themeShade="BF"/>
      <w:sz w:val="20"/>
      <w:szCs w:val="20"/>
      <w:lang w:bidi="he-IL"/>
    </w:rPr>
  </w:style>
  <w:style w:type="paragraph" w:styleId="Date">
    <w:name w:val="Date"/>
    <w:basedOn w:val="Normal"/>
    <w:next w:val="Normal"/>
    <w:link w:val="DateChar"/>
    <w:uiPriority w:val="99"/>
    <w:unhideWhenUsed/>
    <w:pPr>
      <w:spacing w:after="200"/>
      <w:contextualSpacing w:val="0"/>
    </w:pPr>
    <w:rPr>
      <w:b/>
      <w:color w:val="FE8637" w:themeColor="accent1"/>
      <w:szCs w:val="20"/>
      <w:lang w:bidi="he-IL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FE8637" w:themeColor="accent1"/>
      <w:sz w:val="20"/>
      <w:szCs w:val="20"/>
      <w:lang w:eastAsia="ja-JP" w:bidi="he-IL"/>
    </w:rPr>
  </w:style>
  <w:style w:type="paragraph" w:customStyle="1" w:styleId="RecipientAddress">
    <w:name w:val="Recipient Address"/>
    <w:basedOn w:val="NoSpacing"/>
    <w:uiPriority w:val="3"/>
    <w:semiHidden/>
    <w:unhideWhenUsed/>
    <w:qFormat/>
    <w:pPr>
      <w:spacing w:after="480"/>
      <w:contextualSpacing/>
    </w:pPr>
    <w:rPr>
      <w:rFonts w:asciiTheme="majorHAnsi" w:hAnsiTheme="majorHAnsi"/>
    </w:rPr>
  </w:style>
  <w:style w:type="paragraph" w:customStyle="1" w:styleId="RecipientName">
    <w:name w:val="Recipient Name"/>
    <w:basedOn w:val="Normal"/>
    <w:uiPriority w:val="3"/>
    <w:semiHidden/>
    <w:unhideWhenUsed/>
    <w:qFormat/>
    <w:pPr>
      <w:spacing w:before="480" w:line="240" w:lineRule="auto"/>
    </w:pPr>
    <w:rPr>
      <w:b/>
      <w:color w:val="414751" w:themeColor="text2" w:themeShade="BF"/>
      <w:szCs w:val="20"/>
      <w:lang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qFormat/>
    <w:pPr>
      <w:spacing w:after="200"/>
      <w:ind w:left="0"/>
      <w:contextualSpacing w:val="0"/>
    </w:pPr>
    <w:rPr>
      <w:b/>
      <w:color w:val="414751" w:themeColor="text2" w:themeShade="BF"/>
      <w:szCs w:val="20"/>
      <w:lang w:bidi="he-IL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olor w:val="414751" w:themeColor="text2" w:themeShade="BF"/>
      <w:sz w:val="2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y\AppData\Roaming\Microsoft\Templates\Resume%20(Oriel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6B6BEAB4C241B7AF4699B244EA6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958B1B-8667-4E40-A3F4-1CD8752BEF30}"/>
      </w:docPartPr>
      <w:docPartBody>
        <w:p w:rsidR="007B3D2B" w:rsidRDefault="002742F7">
          <w:pPr>
            <w:pStyle w:val="356B6BEAB4C241B7AF4699B244EA6755"/>
          </w:pPr>
          <w:r>
            <w:rPr>
              <w:caps/>
              <w:color w:val="FFFFFF" w:themeColor="background1"/>
              <w:sz w:val="44"/>
              <w:szCs w:val="44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2F7"/>
    <w:rsid w:val="002742F7"/>
    <w:rsid w:val="007B3D2B"/>
    <w:rsid w:val="00903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1DA443327842FFAEB17D1DB9E532D5">
    <w:name w:val="CC1DA443327842FFAEB17D1DB9E532D5"/>
  </w:style>
  <w:style w:type="paragraph" w:customStyle="1" w:styleId="B208F8567951455BAE3E0965E32E3171">
    <w:name w:val="B208F8567951455BAE3E0965E32E3171"/>
  </w:style>
  <w:style w:type="paragraph" w:customStyle="1" w:styleId="2479CAF83EF148BDABE933E35B4D593E">
    <w:name w:val="2479CAF83EF148BDABE933E35B4D593E"/>
  </w:style>
  <w:style w:type="paragraph" w:customStyle="1" w:styleId="07611A48EA8E4C829386B36D22214386">
    <w:name w:val="07611A48EA8E4C829386B36D22214386"/>
  </w:style>
  <w:style w:type="paragraph" w:customStyle="1" w:styleId="6BF60F8353B44470B883B3EBB3BB881F">
    <w:name w:val="6BF60F8353B44470B883B3EBB3BB881F"/>
  </w:style>
  <w:style w:type="paragraph" w:customStyle="1" w:styleId="FB58A3E513184FD6AD19484C6F05BC49">
    <w:name w:val="FB58A3E513184FD6AD19484C6F05BC49"/>
  </w:style>
  <w:style w:type="paragraph" w:customStyle="1" w:styleId="A48601A06963470AB25CFB3BE65CB771">
    <w:name w:val="A48601A06963470AB25CFB3BE65CB771"/>
  </w:style>
  <w:style w:type="paragraph" w:customStyle="1" w:styleId="73F90375997B4C82B5A26C69FB3B5901">
    <w:name w:val="73F90375997B4C82B5A26C69FB3B5901"/>
  </w:style>
  <w:style w:type="paragraph" w:customStyle="1" w:styleId="D095929936284FB88E75524C012BF62D">
    <w:name w:val="D095929936284FB88E75524C012BF62D"/>
  </w:style>
  <w:style w:type="paragraph" w:customStyle="1" w:styleId="356B6BEAB4C241B7AF4699B244EA6755">
    <w:name w:val="356B6BEAB4C241B7AF4699B244EA6755"/>
  </w:style>
  <w:style w:type="paragraph" w:customStyle="1" w:styleId="75D84542309249C2A7BDF9FF4137AC25">
    <w:name w:val="75D84542309249C2A7BDF9FF4137AC25"/>
  </w:style>
  <w:style w:type="paragraph" w:customStyle="1" w:styleId="300C145756CD4132A3C8ED044AEA335E">
    <w:name w:val="300C145756CD4132A3C8ED044AEA335E"/>
  </w:style>
  <w:style w:type="paragraph" w:customStyle="1" w:styleId="2D0A4653471944998186530687613867">
    <w:name w:val="2D0A4653471944998186530687613867"/>
  </w:style>
  <w:style w:type="paragraph" w:customStyle="1" w:styleId="FF1BEDCDC532432894CC9C0059AE80B3">
    <w:name w:val="FF1BEDCDC532432894CC9C0059AE80B3"/>
    <w:rsid w:val="007B3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0CF105F-5ED5-44D4-92B9-322B0AD665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(Oriel theme)</Template>
  <TotalTime>85</TotalTime>
  <Pages>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Amy LEOTA SHROPSHIRE</dc:creator>
  <cp:keywords/>
  <cp:lastModifiedBy>Amy</cp:lastModifiedBy>
  <cp:revision>8</cp:revision>
  <cp:lastPrinted>2006-03-09T19:54:00Z</cp:lastPrinted>
  <dcterms:created xsi:type="dcterms:W3CDTF">2017-04-03T18:56:00Z</dcterms:created>
  <dcterms:modified xsi:type="dcterms:W3CDTF">2017-04-03T20:21:00Z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TC017730789991</vt:lpwstr>
  </property>
</Properties>
</file>